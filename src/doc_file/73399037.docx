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866D8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CC3652E" w14:textId="224FE408" w:rsidR="003D1B71" w:rsidRDefault="006F5E50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6DEBCA57" wp14:editId="4C9571B3">
                  <wp:extent cx="1504950" cy="17894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edit_2_2614907491-min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554" cy="180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F0D858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4C78000" w14:textId="77777777" w:rsidR="003D1B71" w:rsidRPr="00310F17" w:rsidRDefault="00054A51" w:rsidP="00310F17">
            <w:pPr>
              <w:pStyle w:val="Title"/>
            </w:pPr>
            <w:r>
              <w:t>Amit Mondal</w:t>
            </w:r>
          </w:p>
        </w:tc>
      </w:tr>
      <w:tr w:rsidR="003D1B71" w14:paraId="02D314F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4255CC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8649AE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6985A20" w14:textId="77777777" w:rsidR="003D1B71" w:rsidRPr="001151B2" w:rsidRDefault="001151B2" w:rsidP="00AC6C7E">
            <w:pPr>
              <w:pStyle w:val="Heading2"/>
            </w:pPr>
            <w:r w:rsidRPr="001151B2">
              <w:t>About Myself</w:t>
            </w:r>
          </w:p>
          <w:p w14:paraId="7DC66A44" w14:textId="77777777" w:rsidR="003D1B71" w:rsidRPr="00740017" w:rsidRDefault="00995092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Accomplished and experienced Java developer with 6+ years in the IT industry. </w:t>
            </w:r>
            <w:r>
              <w:rPr>
                <w:rFonts w:ascii="Trebuchet MS" w:hAnsi="Trebuchet MS" w:cs="Trebuchet MS"/>
                <w:iCs/>
                <w:sz w:val="20"/>
              </w:rPr>
              <w:t>Engineering robust, user-focused solutions driving breakthrough efficiency and bottom-line results. Self-driven and motivated to learn and implement new techno</w:t>
            </w:r>
            <w:r w:rsidR="006D42A7">
              <w:rPr>
                <w:rFonts w:ascii="Trebuchet MS" w:hAnsi="Trebuchet MS" w:cs="Trebuchet MS"/>
                <w:iCs/>
                <w:sz w:val="20"/>
              </w:rPr>
              <w:t>logies. Current role as Lead Developer.</w:t>
            </w:r>
          </w:p>
          <w:sdt>
            <w:sdtPr>
              <w:rPr>
                <w:rFonts w:ascii="Calibri" w:hAnsi="Calibri" w:cs="Calibri"/>
                <w:color w:val="0072C7"/>
              </w:rPr>
              <w:id w:val="693898072"/>
              <w:placeholder>
                <w:docPart w:val="6C3B245859644CE7A3F9B1E56F994719"/>
              </w:placeholder>
              <w:temporary/>
              <w:showingPlcHdr/>
              <w15:appearance w15:val="hidden"/>
            </w:sdtPr>
            <w:sdtEndPr/>
            <w:sdtContent>
              <w:p w14:paraId="3FE7C171" w14:textId="77777777" w:rsidR="001151B2" w:rsidRDefault="001151B2" w:rsidP="001151B2">
                <w:pPr>
                  <w:pStyle w:val="Heading2"/>
                  <w:rPr>
                    <w:rFonts w:ascii="Calibri" w:hAnsi="Calibri" w:cs="Calibri"/>
                    <w:b w:val="0"/>
                    <w:bCs w:val="0"/>
                    <w:color w:val="0072C7"/>
                    <w:sz w:val="22"/>
                    <w:szCs w:val="22"/>
                    <w:u w:val="none"/>
                  </w:rPr>
                </w:pPr>
                <w:r w:rsidRPr="00AC6C7E">
                  <w:t>Experience</w:t>
                </w:r>
              </w:p>
            </w:sdtContent>
          </w:sdt>
          <w:p w14:paraId="38F4E6F1" w14:textId="77777777" w:rsidR="001151B2" w:rsidRPr="00740017" w:rsidRDefault="006D42A7" w:rsidP="001151B2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Aug 2012 </w:t>
            </w:r>
            <w:r w:rsidR="001151B2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Present day</w:t>
            </w:r>
          </w:p>
          <w:p w14:paraId="264C6BB1" w14:textId="77777777" w:rsidR="001151B2" w:rsidRDefault="006D42A7" w:rsidP="001151B2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IT Analyst—Tata Consultancy Services</w:t>
            </w:r>
          </w:p>
          <w:p w14:paraId="5CCC2B5B" w14:textId="77777777" w:rsidR="006D42A7" w:rsidRDefault="006D42A7" w:rsidP="006D42A7">
            <w:pPr>
              <w:pStyle w:val="BodyText"/>
              <w:widowControl/>
              <w:numPr>
                <w:ilvl w:val="0"/>
                <w:numId w:val="4"/>
              </w:numPr>
              <w:autoSpaceDE/>
              <w:autoSpaceDN/>
              <w:adjustRightInd/>
              <w:jc w:val="both"/>
              <w:rPr>
                <w:rFonts w:ascii="Trebuchet MS" w:hAnsi="Trebuchet MS" w:cs="Trebuchet MS"/>
                <w:iCs/>
                <w:szCs w:val="22"/>
              </w:rPr>
            </w:pPr>
            <w:r>
              <w:rPr>
                <w:rFonts w:ascii="Trebuchet MS" w:hAnsi="Trebuchet MS" w:cs="Trebuchet MS"/>
                <w:iCs/>
                <w:szCs w:val="22"/>
              </w:rPr>
              <w:t>T</w:t>
            </w:r>
            <w:r w:rsidRPr="00186C90">
              <w:rPr>
                <w:rFonts w:ascii="Trebuchet MS" w:hAnsi="Trebuchet MS" w:cs="Trebuchet MS"/>
                <w:iCs/>
                <w:szCs w:val="22"/>
              </w:rPr>
              <w:t>ranslating business requirements into technical solutions;</w:t>
            </w:r>
            <w:r>
              <w:rPr>
                <w:rFonts w:ascii="Trebuchet MS" w:hAnsi="Trebuchet MS" w:cs="Trebuchet MS"/>
                <w:iCs/>
                <w:szCs w:val="22"/>
              </w:rPr>
              <w:t xml:space="preserve"> driving the requirement through </w:t>
            </w:r>
            <w:r w:rsidRPr="00186C90">
              <w:rPr>
                <w:rFonts w:ascii="Trebuchet MS" w:hAnsi="Trebuchet MS" w:cs="Trebuchet MS"/>
                <w:iCs/>
                <w:szCs w:val="22"/>
              </w:rPr>
              <w:t>all phases of the software development lifecycle</w:t>
            </w:r>
            <w:r>
              <w:rPr>
                <w:rFonts w:ascii="Trebuchet MS" w:hAnsi="Trebuchet MS" w:cs="Trebuchet MS"/>
                <w:iCs/>
                <w:szCs w:val="22"/>
              </w:rPr>
              <w:t xml:space="preserve"> and ensuring </w:t>
            </w:r>
            <w:r w:rsidRPr="00186C90">
              <w:rPr>
                <w:rFonts w:ascii="Trebuchet MS" w:hAnsi="Trebuchet MS" w:cs="Trebuchet MS"/>
                <w:iCs/>
                <w:szCs w:val="22"/>
              </w:rPr>
              <w:t>quality, usability, security and scalability.</w:t>
            </w:r>
          </w:p>
          <w:p w14:paraId="1FA83BE5" w14:textId="77777777" w:rsidR="006D42A7" w:rsidRPr="006D42A7" w:rsidRDefault="006D42A7" w:rsidP="006D42A7">
            <w:pPr>
              <w:pStyle w:val="BodyText"/>
              <w:widowControl/>
              <w:numPr>
                <w:ilvl w:val="0"/>
                <w:numId w:val="4"/>
              </w:numPr>
              <w:autoSpaceDE/>
              <w:autoSpaceDN/>
              <w:adjustRightInd/>
              <w:jc w:val="both"/>
              <w:rPr>
                <w:rFonts w:ascii="Trebuchet MS" w:hAnsi="Trebuchet MS" w:cs="Trebuchet MS"/>
                <w:iCs/>
                <w:szCs w:val="22"/>
              </w:rPr>
            </w:pPr>
            <w:r>
              <w:rPr>
                <w:rFonts w:ascii="Arial" w:hAnsi="Arial" w:cs="Arial"/>
                <w:bCs/>
              </w:rPr>
              <w:t xml:space="preserve">Development </w:t>
            </w:r>
            <w:r w:rsidR="00A21EC1">
              <w:rPr>
                <w:rFonts w:ascii="Arial" w:hAnsi="Arial" w:cs="Arial"/>
                <w:bCs/>
              </w:rPr>
              <w:t>of data</w:t>
            </w:r>
            <w:r>
              <w:rPr>
                <w:rFonts w:ascii="Arial" w:hAnsi="Arial" w:cs="Arial"/>
                <w:bCs/>
              </w:rPr>
              <w:t xml:space="preserve"> driven web-based tools to </w:t>
            </w:r>
            <w:r>
              <w:rPr>
                <w:rFonts w:ascii="Trebuchet MS" w:hAnsi="Trebuchet MS" w:cs="Trebuchet MS"/>
                <w:iCs/>
              </w:rPr>
              <w:t>provide a one-stop, simplified interface for users.</w:t>
            </w:r>
          </w:p>
          <w:p w14:paraId="140E8102" w14:textId="77777777" w:rsidR="00B04921" w:rsidRDefault="00B04921" w:rsidP="006D42A7">
            <w:pPr>
              <w:pStyle w:val="BodyText"/>
              <w:widowControl/>
              <w:numPr>
                <w:ilvl w:val="0"/>
                <w:numId w:val="4"/>
              </w:numPr>
              <w:autoSpaceDE/>
              <w:autoSpaceDN/>
              <w:adjustRightInd/>
              <w:jc w:val="both"/>
              <w:rPr>
                <w:rFonts w:ascii="Trebuchet MS" w:hAnsi="Trebuchet MS" w:cs="Trebuchet MS"/>
                <w:iCs/>
                <w:szCs w:val="22"/>
              </w:rPr>
            </w:pPr>
            <w:r>
              <w:rPr>
                <w:rFonts w:ascii="Trebuchet MS" w:hAnsi="Trebuchet MS" w:cs="Trebuchet MS"/>
                <w:iCs/>
                <w:szCs w:val="22"/>
              </w:rPr>
              <w:t>Development of Hadoop based Big Data solutions to meet user’s business challenges.</w:t>
            </w:r>
          </w:p>
          <w:p w14:paraId="0B77E1C7" w14:textId="77777777" w:rsidR="006D42A7" w:rsidRDefault="00B04921" w:rsidP="006D42A7">
            <w:pPr>
              <w:pStyle w:val="BodyText"/>
              <w:widowControl/>
              <w:numPr>
                <w:ilvl w:val="0"/>
                <w:numId w:val="4"/>
              </w:numPr>
              <w:autoSpaceDE/>
              <w:autoSpaceDN/>
              <w:adjustRightInd/>
              <w:jc w:val="both"/>
              <w:rPr>
                <w:rFonts w:ascii="Trebuchet MS" w:hAnsi="Trebuchet MS" w:cs="Trebuchet MS"/>
                <w:iCs/>
                <w:szCs w:val="22"/>
              </w:rPr>
            </w:pPr>
            <w:r>
              <w:rPr>
                <w:rFonts w:ascii="Trebuchet MS" w:hAnsi="Trebuchet MS" w:cs="Trebuchet MS"/>
                <w:iCs/>
                <w:szCs w:val="22"/>
              </w:rPr>
              <w:t xml:space="preserve">Handling client interactions to understand their challenges and translating the same to perform requirement analysis. Proposal of new solutions in par with the latest technological trends. </w:t>
            </w:r>
          </w:p>
          <w:p w14:paraId="111D3DAD" w14:textId="77777777" w:rsidR="006D42A7" w:rsidRPr="00740017" w:rsidRDefault="006D42A7" w:rsidP="006D42A7">
            <w:pPr>
              <w:pStyle w:val="Experience"/>
              <w:ind w:left="720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5658FCD059043C58E2F816F609FED38"/>
              </w:placeholder>
              <w:temporary/>
              <w:showingPlcHdr/>
              <w15:appearance w15:val="hidden"/>
            </w:sdtPr>
            <w:sdtEndPr/>
            <w:sdtContent>
              <w:p w14:paraId="29D3DA09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3F6049FC" w14:textId="77777777" w:rsidR="00CA375A" w:rsidRDefault="00CA375A" w:rsidP="006D42A7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B. Tech ECE                                                                 2008</w:t>
            </w:r>
            <w:r w:rsidR="0070403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-</w:t>
            </w:r>
            <w:r w:rsidR="0070403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2012</w:t>
            </w:r>
          </w:p>
          <w:p w14:paraId="6C0323A8" w14:textId="77777777" w:rsidR="00F0123D" w:rsidRDefault="00F0123D" w:rsidP="00F0123D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</w:t>
            </w:r>
            <w:r w:rsidR="00CA375A">
              <w:rPr>
                <w:rFonts w:ascii="Calibri" w:hAnsi="Calibri" w:cs="Calibri"/>
              </w:rPr>
              <w:t>West Bengal University of Technology</w:t>
            </w:r>
          </w:p>
          <w:p w14:paraId="4F7BDF70" w14:textId="77777777" w:rsidR="00F0123D" w:rsidRDefault="00F0123D" w:rsidP="00CA375A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MCKVIE </w:t>
            </w:r>
            <w:r w:rsidR="00CA375A">
              <w:rPr>
                <w:rFonts w:ascii="Calibri" w:hAnsi="Calibri" w:cs="Calibri"/>
              </w:rPr>
              <w:t xml:space="preserve">                     </w:t>
            </w:r>
            <w:r>
              <w:rPr>
                <w:rFonts w:ascii="Calibri" w:hAnsi="Calibri" w:cs="Calibri"/>
              </w:rPr>
              <w:t xml:space="preserve">                                                  </w:t>
            </w:r>
            <w:r w:rsidR="00CA375A">
              <w:rPr>
                <w:rFonts w:ascii="Calibri" w:hAnsi="Calibri" w:cs="Calibri"/>
              </w:rPr>
              <w:t xml:space="preserve">76.4%   </w:t>
            </w:r>
          </w:p>
          <w:p w14:paraId="5E37ABD2" w14:textId="77777777" w:rsidR="00CA375A" w:rsidRDefault="00CA375A" w:rsidP="00CA375A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</w:t>
            </w:r>
          </w:p>
          <w:p w14:paraId="18C772DB" w14:textId="77777777" w:rsidR="003D1B71" w:rsidRDefault="00F0123D" w:rsidP="00CA375A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Standard XII                                                                    2007</w:t>
            </w:r>
          </w:p>
          <w:p w14:paraId="368DEDB0" w14:textId="77777777" w:rsidR="00F0123D" w:rsidRDefault="00F0123D" w:rsidP="00F0123D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ISC</w:t>
            </w:r>
          </w:p>
          <w:p w14:paraId="7DE44044" w14:textId="77777777" w:rsidR="00F0123D" w:rsidRDefault="00F0123D" w:rsidP="00F0123D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Don Bosco                                                                   74.85%</w:t>
            </w:r>
          </w:p>
          <w:p w14:paraId="38826DE9" w14:textId="77777777" w:rsidR="00F0123D" w:rsidRDefault="00F0123D" w:rsidP="00F0123D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</w:p>
          <w:p w14:paraId="7EBF4B33" w14:textId="77777777" w:rsidR="00F0123D" w:rsidRDefault="00F0123D" w:rsidP="00F0123D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Standard X                                                                      2005</w:t>
            </w:r>
          </w:p>
          <w:p w14:paraId="0BB4CF47" w14:textId="77777777" w:rsidR="00F0123D" w:rsidRDefault="00F0123D" w:rsidP="00F0123D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ICSE</w:t>
            </w:r>
          </w:p>
          <w:p w14:paraId="32809210" w14:textId="77777777" w:rsidR="00F0123D" w:rsidRPr="00740017" w:rsidRDefault="00F0123D" w:rsidP="00F0123D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Don Bosco                                                                    80.33%</w:t>
            </w:r>
          </w:p>
          <w:p w14:paraId="09703D4B" w14:textId="77777777" w:rsidR="003D1B71" w:rsidRPr="00F0123D" w:rsidRDefault="00F0123D" w:rsidP="00AC6C7E">
            <w:pPr>
              <w:pStyle w:val="Heading2"/>
            </w:pPr>
            <w:r w:rsidRPr="00F0123D">
              <w:lastRenderedPageBreak/>
              <w:t>Tools / Technology / Databases known</w:t>
            </w:r>
          </w:p>
          <w:p w14:paraId="31EC12AE" w14:textId="77777777" w:rsidR="00F0123D" w:rsidRDefault="00F0123D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  <w:r w:rsidRPr="00224E17">
              <w:rPr>
                <w:rFonts w:ascii="Trebuchet MS" w:hAnsi="Trebuchet MS" w:cs="Trebuchet MS"/>
                <w:bCs w:val="0"/>
                <w:iCs/>
                <w:sz w:val="20"/>
                <w:szCs w:val="22"/>
                <w:lang w:val="en-GB"/>
              </w:rPr>
              <w:t>Languages:</w:t>
            </w:r>
            <w:r w:rsidRPr="00AE0F3C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Java,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</w:t>
            </w:r>
            <w:proofErr w:type="spellStart"/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>SQl</w:t>
            </w:r>
            <w:proofErr w:type="spellEnd"/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, PL/SQL, HTML, JSP, JavaScript, SQOOP, HQL, </w:t>
            </w:r>
            <w:r w:rsidRPr="00AE0F3C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</w:rPr>
              <w:t>UNIX (Solaris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</w:rPr>
              <w:t>).</w:t>
            </w:r>
            <w:r w:rsidRPr="00AE0F3C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</w:t>
            </w:r>
          </w:p>
          <w:p w14:paraId="48956C09" w14:textId="77777777" w:rsidR="00704033" w:rsidRDefault="00704033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</w:p>
          <w:p w14:paraId="275E7268" w14:textId="77777777" w:rsidR="00F0123D" w:rsidRDefault="00F0123D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  <w:r w:rsidRPr="00224E17">
              <w:rPr>
                <w:rFonts w:ascii="Trebuchet MS" w:hAnsi="Trebuchet MS" w:cs="Trebuchet MS"/>
                <w:bCs w:val="0"/>
                <w:iCs/>
                <w:sz w:val="20"/>
                <w:szCs w:val="22"/>
                <w:lang w:val="en-GB"/>
              </w:rPr>
              <w:t>Tools: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Eclipse, Toad, Cloudera Hue.</w:t>
            </w:r>
          </w:p>
          <w:p w14:paraId="6D57D127" w14:textId="77777777" w:rsidR="00704033" w:rsidRDefault="00704033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</w:p>
          <w:p w14:paraId="5CFFA90C" w14:textId="77777777" w:rsidR="00F0123D" w:rsidRDefault="00F0123D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  <w:r w:rsidRPr="00224E17">
              <w:rPr>
                <w:rFonts w:ascii="Trebuchet MS" w:hAnsi="Trebuchet MS" w:cs="Trebuchet MS"/>
                <w:bCs w:val="0"/>
                <w:iCs/>
                <w:sz w:val="20"/>
                <w:szCs w:val="22"/>
                <w:lang w:val="en-GB"/>
              </w:rPr>
              <w:t>Framework: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Spring, </w:t>
            </w:r>
            <w:r w:rsidR="005B593D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>HADOOP,</w:t>
            </w:r>
            <w:r w:rsidR="00DC1C22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Microservices</w:t>
            </w:r>
            <w:r w:rsidR="008A27A6"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>, REST API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>.</w:t>
            </w:r>
          </w:p>
          <w:p w14:paraId="57051025" w14:textId="77777777" w:rsidR="00704033" w:rsidRDefault="00704033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</w:p>
          <w:p w14:paraId="78492CA9" w14:textId="77777777" w:rsidR="00F0123D" w:rsidRDefault="00F0123D" w:rsidP="00F0123D">
            <w:pPr>
              <w:pStyle w:val="Nome"/>
              <w:ind w:left="100" w:hanging="100"/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</w:pPr>
            <w:r w:rsidRPr="00224E17">
              <w:rPr>
                <w:rFonts w:ascii="Trebuchet MS" w:hAnsi="Trebuchet MS" w:cs="Trebuchet MS"/>
                <w:bCs w:val="0"/>
                <w:iCs/>
                <w:sz w:val="20"/>
                <w:szCs w:val="22"/>
                <w:lang w:val="en-GB"/>
              </w:rPr>
              <w:t>Database:</w:t>
            </w:r>
            <w:r>
              <w:rPr>
                <w:rFonts w:ascii="Trebuchet MS" w:hAnsi="Trebuchet MS" w:cs="Trebuchet MS"/>
                <w:b w:val="0"/>
                <w:bCs w:val="0"/>
                <w:iCs/>
                <w:sz w:val="20"/>
                <w:szCs w:val="22"/>
                <w:lang w:val="en-GB"/>
              </w:rPr>
              <w:t xml:space="preserve"> Oracle, Hive.</w:t>
            </w:r>
          </w:p>
          <w:p w14:paraId="2A434BB4" w14:textId="77777777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72BBF90D" w14:textId="77777777" w:rsidR="003D1B71" w:rsidRPr="005B593D" w:rsidRDefault="005B593D" w:rsidP="00AC6C7E">
            <w:pPr>
              <w:pStyle w:val="Heading2"/>
            </w:pPr>
            <w:r w:rsidRPr="005B593D">
              <w:t>Key Skills</w:t>
            </w:r>
          </w:p>
          <w:p w14:paraId="304E5E8F" w14:textId="77777777" w:rsidR="005B593D" w:rsidRDefault="005B593D" w:rsidP="005B593D">
            <w:pPr>
              <w:numPr>
                <w:ilvl w:val="0"/>
                <w:numId w:val="7"/>
              </w:numPr>
              <w:ind w:left="270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Analytical bent of mind</w:t>
            </w:r>
          </w:p>
          <w:p w14:paraId="498E7116" w14:textId="77777777" w:rsidR="005B593D" w:rsidRDefault="005B593D" w:rsidP="005B593D">
            <w:pPr>
              <w:numPr>
                <w:ilvl w:val="0"/>
                <w:numId w:val="7"/>
              </w:numPr>
              <w:ind w:left="270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Team Player</w:t>
            </w:r>
          </w:p>
          <w:p w14:paraId="78952A5C" w14:textId="77777777" w:rsidR="005B593D" w:rsidRDefault="005B593D" w:rsidP="005B593D">
            <w:pPr>
              <w:numPr>
                <w:ilvl w:val="0"/>
                <w:numId w:val="7"/>
              </w:numPr>
              <w:ind w:left="270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Adaptable</w:t>
            </w:r>
          </w:p>
          <w:p w14:paraId="0D8715AB" w14:textId="77777777" w:rsidR="005B593D" w:rsidRDefault="005B593D" w:rsidP="005B593D">
            <w:pPr>
              <w:numPr>
                <w:ilvl w:val="0"/>
                <w:numId w:val="7"/>
              </w:numPr>
              <w:ind w:left="270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Quick thinker</w:t>
            </w:r>
          </w:p>
          <w:p w14:paraId="1256F98C" w14:textId="77777777" w:rsidR="005B593D" w:rsidRDefault="005B593D" w:rsidP="005B593D">
            <w:pPr>
              <w:numPr>
                <w:ilvl w:val="0"/>
                <w:numId w:val="7"/>
              </w:numPr>
              <w:ind w:left="270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Hard Worker</w:t>
            </w:r>
          </w:p>
          <w:p w14:paraId="2DB01AB8" w14:textId="77777777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09E6BB5731474A2987A3870BB7007CD5"/>
              </w:placeholder>
              <w:temporary/>
              <w:showingPlcHdr/>
              <w15:appearance w15:val="hidden"/>
            </w:sdtPr>
            <w:sdtEndPr/>
            <w:sdtContent>
              <w:p w14:paraId="57FDDAC9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4D6AEE515F134F678D67EA9D422F6E94"/>
              </w:placeholder>
              <w:temporary/>
              <w:showingPlcHdr/>
              <w15:appearance w15:val="hidden"/>
            </w:sdtPr>
            <w:sdtEndPr/>
            <w:sdtContent>
              <w:p w14:paraId="40BF37F9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473D4F32" w14:textId="77777777" w:rsidTr="003D1B71">
        <w:trPr>
          <w:trHeight w:val="1164"/>
        </w:trPr>
        <w:tc>
          <w:tcPr>
            <w:tcW w:w="720" w:type="dxa"/>
          </w:tcPr>
          <w:p w14:paraId="76D80279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E3C56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  <w:bookmarkStart w:id="0" w:name="_GoBack"/>
            <w:bookmarkEnd w:id="0"/>
          </w:p>
        </w:tc>
        <w:tc>
          <w:tcPr>
            <w:tcW w:w="423" w:type="dxa"/>
            <w:vMerge/>
          </w:tcPr>
          <w:p w14:paraId="581820E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0B2679A" w14:textId="77777777" w:rsidR="003D1B71" w:rsidRPr="00590471" w:rsidRDefault="003D1B71" w:rsidP="00222466"/>
        </w:tc>
      </w:tr>
      <w:tr w:rsidR="003D1B71" w14:paraId="2E0DC67B" w14:textId="77777777" w:rsidTr="003D1B71">
        <w:trPr>
          <w:trHeight w:val="543"/>
        </w:trPr>
        <w:tc>
          <w:tcPr>
            <w:tcW w:w="720" w:type="dxa"/>
          </w:tcPr>
          <w:p w14:paraId="1613F93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74DB5B0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D70CA2" wp14:editId="140C935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E3B4F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B3FE593" w14:textId="77777777" w:rsidR="003D1B71" w:rsidRPr="00380FD1" w:rsidRDefault="00054A51" w:rsidP="00380FD1">
            <w:pPr>
              <w:pStyle w:val="Information"/>
            </w:pPr>
            <w:r>
              <w:t>7, Sudhamoy Banerjee Lane, Salkia</w:t>
            </w:r>
          </w:p>
          <w:p w14:paraId="7D56FA90" w14:textId="77777777" w:rsidR="003D1B71" w:rsidRPr="00380FD1" w:rsidRDefault="00054A51" w:rsidP="00380FD1">
            <w:pPr>
              <w:pStyle w:val="Information"/>
            </w:pPr>
            <w:r>
              <w:t>Howrah-711106</w:t>
            </w:r>
          </w:p>
        </w:tc>
        <w:tc>
          <w:tcPr>
            <w:tcW w:w="423" w:type="dxa"/>
            <w:vMerge/>
          </w:tcPr>
          <w:p w14:paraId="0CD74F1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B00F041" w14:textId="77777777" w:rsidR="003D1B71" w:rsidRDefault="003D1B71" w:rsidP="005801E5">
            <w:pPr>
              <w:pStyle w:val="Heading1"/>
            </w:pPr>
          </w:p>
        </w:tc>
      </w:tr>
      <w:tr w:rsidR="003D1B71" w14:paraId="763D659C" w14:textId="77777777" w:rsidTr="003D1B71">
        <w:trPr>
          <w:trHeight w:val="183"/>
        </w:trPr>
        <w:tc>
          <w:tcPr>
            <w:tcW w:w="720" w:type="dxa"/>
          </w:tcPr>
          <w:p w14:paraId="6184207E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4DF6A60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A00AE3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28E09A" w14:textId="77777777" w:rsidR="003D1B71" w:rsidRDefault="003D1B71" w:rsidP="005801E5">
            <w:pPr>
              <w:pStyle w:val="Heading1"/>
            </w:pPr>
          </w:p>
        </w:tc>
      </w:tr>
      <w:tr w:rsidR="003D1B71" w14:paraId="4F3DBC6B" w14:textId="77777777" w:rsidTr="003D1B71">
        <w:trPr>
          <w:trHeight w:val="624"/>
        </w:trPr>
        <w:tc>
          <w:tcPr>
            <w:tcW w:w="720" w:type="dxa"/>
          </w:tcPr>
          <w:p w14:paraId="2C7000A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D56DD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7C7CEB" wp14:editId="5FD10BD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E92B4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E4B2C5" w14:textId="77777777" w:rsidR="003D1B71" w:rsidRPr="00380FD1" w:rsidRDefault="00054A51" w:rsidP="00380FD1">
            <w:pPr>
              <w:pStyle w:val="Information"/>
            </w:pPr>
            <w:r>
              <w:t>+91 7603012166</w:t>
            </w:r>
          </w:p>
        </w:tc>
        <w:tc>
          <w:tcPr>
            <w:tcW w:w="423" w:type="dxa"/>
            <w:vMerge/>
          </w:tcPr>
          <w:p w14:paraId="75AAF03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CED7E8" w14:textId="77777777" w:rsidR="003D1B71" w:rsidRDefault="003D1B71" w:rsidP="005801E5">
            <w:pPr>
              <w:pStyle w:val="Heading1"/>
            </w:pPr>
          </w:p>
        </w:tc>
      </w:tr>
      <w:tr w:rsidR="003D1B71" w14:paraId="31189A97" w14:textId="77777777" w:rsidTr="003D1B71">
        <w:trPr>
          <w:trHeight w:val="183"/>
        </w:trPr>
        <w:tc>
          <w:tcPr>
            <w:tcW w:w="720" w:type="dxa"/>
          </w:tcPr>
          <w:p w14:paraId="0E72263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31FC6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4ACDA2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638EE3D" w14:textId="77777777" w:rsidR="003D1B71" w:rsidRDefault="003D1B71" w:rsidP="005801E5">
            <w:pPr>
              <w:pStyle w:val="Heading1"/>
            </w:pPr>
          </w:p>
        </w:tc>
      </w:tr>
      <w:tr w:rsidR="003D1B71" w14:paraId="3434EBCB" w14:textId="77777777" w:rsidTr="003D1B71">
        <w:trPr>
          <w:trHeight w:val="633"/>
        </w:trPr>
        <w:tc>
          <w:tcPr>
            <w:tcW w:w="720" w:type="dxa"/>
          </w:tcPr>
          <w:p w14:paraId="17EF531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52A69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BF904A" wp14:editId="5D0F63A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CF3DA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4CCD807" w14:textId="77777777" w:rsidR="003D1B71" w:rsidRPr="00380FD1" w:rsidRDefault="002464B4" w:rsidP="00380FD1">
            <w:pPr>
              <w:pStyle w:val="Information"/>
            </w:pPr>
            <w:hyperlink r:id="rId17" w:history="1">
              <w:r w:rsidR="00054A51" w:rsidRPr="00F0123D">
                <w:rPr>
                  <w:rStyle w:val="Hyperlink"/>
                </w:rPr>
                <w:t>amitt.mondal777@gmail.com</w:t>
              </w:r>
            </w:hyperlink>
          </w:p>
        </w:tc>
        <w:tc>
          <w:tcPr>
            <w:tcW w:w="423" w:type="dxa"/>
            <w:vMerge/>
          </w:tcPr>
          <w:p w14:paraId="618845B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E7F1D2" w14:textId="77777777" w:rsidR="003D1B71" w:rsidRDefault="003D1B71" w:rsidP="005801E5">
            <w:pPr>
              <w:pStyle w:val="Heading1"/>
            </w:pPr>
          </w:p>
        </w:tc>
      </w:tr>
      <w:tr w:rsidR="003D1B71" w14:paraId="37A7C187" w14:textId="77777777" w:rsidTr="003D1B71">
        <w:trPr>
          <w:trHeight w:val="174"/>
        </w:trPr>
        <w:tc>
          <w:tcPr>
            <w:tcW w:w="720" w:type="dxa"/>
          </w:tcPr>
          <w:p w14:paraId="6D4690C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2E024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B1B51A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18ACBD" w14:textId="77777777" w:rsidR="003D1B71" w:rsidRDefault="003D1B71" w:rsidP="005801E5">
            <w:pPr>
              <w:pStyle w:val="Heading1"/>
            </w:pPr>
          </w:p>
        </w:tc>
      </w:tr>
      <w:tr w:rsidR="003D1B71" w14:paraId="3C137351" w14:textId="77777777" w:rsidTr="003D1B71">
        <w:trPr>
          <w:trHeight w:val="633"/>
        </w:trPr>
        <w:tc>
          <w:tcPr>
            <w:tcW w:w="720" w:type="dxa"/>
          </w:tcPr>
          <w:p w14:paraId="39B81D0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3F60B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56E93B8" w14:textId="77777777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7E25ACA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5D15A1" w14:textId="77777777" w:rsidR="003D1B71" w:rsidRDefault="003D1B71" w:rsidP="005801E5">
            <w:pPr>
              <w:pStyle w:val="Heading1"/>
            </w:pPr>
          </w:p>
        </w:tc>
      </w:tr>
      <w:tr w:rsidR="003D1B71" w14:paraId="4362A179" w14:textId="77777777" w:rsidTr="003D1B71">
        <w:trPr>
          <w:trHeight w:val="2448"/>
        </w:trPr>
        <w:tc>
          <w:tcPr>
            <w:tcW w:w="720" w:type="dxa"/>
          </w:tcPr>
          <w:p w14:paraId="513BBC3F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BB1A436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8F597F6" w14:textId="77777777" w:rsidR="003D1B71" w:rsidRDefault="003D1B71" w:rsidP="00222466"/>
        </w:tc>
        <w:tc>
          <w:tcPr>
            <w:tcW w:w="6607" w:type="dxa"/>
            <w:vMerge/>
          </w:tcPr>
          <w:p w14:paraId="30D3AB62" w14:textId="77777777" w:rsidR="003D1B71" w:rsidRDefault="003D1B71" w:rsidP="00222466"/>
        </w:tc>
      </w:tr>
    </w:tbl>
    <w:p w14:paraId="39D974C0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3AFFC" w14:textId="77777777" w:rsidR="002464B4" w:rsidRDefault="002464B4" w:rsidP="00590471">
      <w:r>
        <w:separator/>
      </w:r>
    </w:p>
  </w:endnote>
  <w:endnote w:type="continuationSeparator" w:id="0">
    <w:p w14:paraId="2B3417A3" w14:textId="77777777" w:rsidR="002464B4" w:rsidRDefault="002464B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26ACF" w14:textId="77777777" w:rsidR="002464B4" w:rsidRDefault="002464B4" w:rsidP="00590471">
      <w:r>
        <w:separator/>
      </w:r>
    </w:p>
  </w:footnote>
  <w:footnote w:type="continuationSeparator" w:id="0">
    <w:p w14:paraId="0C140ED3" w14:textId="77777777" w:rsidR="002464B4" w:rsidRDefault="002464B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8E25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603F9CF" wp14:editId="71934B32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7C8A57" id="Group 26" o:spid="_x0000_s1026" alt="decorative element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FAqieUJgWeBItHkWHYoFbHARKJyLLvJsexQKmKBiUTlWHaTY9mVYwmBNQ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BGQTmWw+RYDiiV3Acmx3Io&#10;xxICrwmKRJNjOZRjCYFngSLR5FgO5VhC4FmgSDQ5lkM5lhA4FgwfSrI8JGYRQrNQhMf4oSBwfEhM&#10;K8Q1UoSHSBQEkg+JaYW4R4rwUImCwPIhMa2QyZoiPGSiINB8SEwrZMKmCBedSrwMHybzgsINnSb3&#10;QhE3dJrsC0Xc0GnyLxRxQ6fJwFDEDZ0mB0MRN3SaLAxF3NBp8jAUcUOnycRQxA2dJhczfCgZ85B4&#10;34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FFFFFFFE"/>
    <w:multiLevelType w:val="singleLevel"/>
    <w:tmpl w:val="1F12712C"/>
    <w:lvl w:ilvl="0">
      <w:numFmt w:val="bullet"/>
      <w:lvlText w:val="*"/>
      <w:lvlJc w:val="left"/>
      <w:pPr>
        <w:ind w:left="0" w:firstLine="0"/>
      </w:pPr>
    </w:lvl>
  </w:abstractNum>
  <w:abstractNum w:abstractNumId="2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3" w15:restartNumberingAfterBreak="0">
    <w:nsid w:val="0F0A12BD"/>
    <w:multiLevelType w:val="hybridMultilevel"/>
    <w:tmpl w:val="02B418C2"/>
    <w:lvl w:ilvl="0" w:tplc="0809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56850"/>
    <w:multiLevelType w:val="hybridMultilevel"/>
    <w:tmpl w:val="0C4AF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145E5"/>
    <w:multiLevelType w:val="hybridMultilevel"/>
    <w:tmpl w:val="B77C8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1"/>
    <w:lvlOverride w:ilvl="0">
      <w:lvl w:ilvl="0">
        <w:numFmt w:val="decimal"/>
        <w:lvlText w:val="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  <w:sz w:val="22"/>
          <w:szCs w:val="22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A51"/>
    <w:rsid w:val="00017F8F"/>
    <w:rsid w:val="00054A51"/>
    <w:rsid w:val="00060042"/>
    <w:rsid w:val="0008685D"/>
    <w:rsid w:val="00090860"/>
    <w:rsid w:val="00112FD7"/>
    <w:rsid w:val="001151B2"/>
    <w:rsid w:val="00150ABD"/>
    <w:rsid w:val="001946FC"/>
    <w:rsid w:val="00222466"/>
    <w:rsid w:val="002464B4"/>
    <w:rsid w:val="0024753C"/>
    <w:rsid w:val="00276026"/>
    <w:rsid w:val="002A0EB7"/>
    <w:rsid w:val="002B4549"/>
    <w:rsid w:val="00310F17"/>
    <w:rsid w:val="003326CB"/>
    <w:rsid w:val="00353B60"/>
    <w:rsid w:val="00376291"/>
    <w:rsid w:val="00380FD1"/>
    <w:rsid w:val="00383D02"/>
    <w:rsid w:val="00385DE7"/>
    <w:rsid w:val="003D1B71"/>
    <w:rsid w:val="0040244E"/>
    <w:rsid w:val="004E158A"/>
    <w:rsid w:val="00565C77"/>
    <w:rsid w:val="0056708E"/>
    <w:rsid w:val="005801E5"/>
    <w:rsid w:val="00590471"/>
    <w:rsid w:val="005B593D"/>
    <w:rsid w:val="005D01FA"/>
    <w:rsid w:val="00653E17"/>
    <w:rsid w:val="006A08E8"/>
    <w:rsid w:val="006D42A7"/>
    <w:rsid w:val="006D79A8"/>
    <w:rsid w:val="006F5E50"/>
    <w:rsid w:val="00704033"/>
    <w:rsid w:val="0072353B"/>
    <w:rsid w:val="007372A3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A27A6"/>
    <w:rsid w:val="008C024F"/>
    <w:rsid w:val="008C2CFC"/>
    <w:rsid w:val="00912DC8"/>
    <w:rsid w:val="009475DC"/>
    <w:rsid w:val="00967B93"/>
    <w:rsid w:val="00995092"/>
    <w:rsid w:val="009D090F"/>
    <w:rsid w:val="00A21EC1"/>
    <w:rsid w:val="00A31464"/>
    <w:rsid w:val="00A31B16"/>
    <w:rsid w:val="00A33613"/>
    <w:rsid w:val="00A47A8D"/>
    <w:rsid w:val="00AA50C1"/>
    <w:rsid w:val="00AC6C7E"/>
    <w:rsid w:val="00B04921"/>
    <w:rsid w:val="00B6466C"/>
    <w:rsid w:val="00BC22C7"/>
    <w:rsid w:val="00BD195A"/>
    <w:rsid w:val="00C07240"/>
    <w:rsid w:val="00C14078"/>
    <w:rsid w:val="00CA375A"/>
    <w:rsid w:val="00CA4749"/>
    <w:rsid w:val="00CE1E3D"/>
    <w:rsid w:val="00D053FA"/>
    <w:rsid w:val="00DC1C22"/>
    <w:rsid w:val="00DC3F0A"/>
    <w:rsid w:val="00E21392"/>
    <w:rsid w:val="00E26AED"/>
    <w:rsid w:val="00E73AB8"/>
    <w:rsid w:val="00E90A60"/>
    <w:rsid w:val="00ED47F7"/>
    <w:rsid w:val="00EE7E09"/>
    <w:rsid w:val="00F0123D"/>
    <w:rsid w:val="00F0223C"/>
    <w:rsid w:val="00F3235D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8E1BA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F01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F0123D"/>
    <w:rPr>
      <w:color w:val="605E5C"/>
      <w:shd w:val="clear" w:color="auto" w:fill="E1DFDD"/>
    </w:rPr>
  </w:style>
  <w:style w:type="paragraph" w:customStyle="1" w:styleId="Nome">
    <w:name w:val="Nome"/>
    <w:basedOn w:val="Normal"/>
    <w:uiPriority w:val="99"/>
    <w:rsid w:val="00F0123D"/>
    <w:pPr>
      <w:widowControl/>
      <w:autoSpaceDE/>
      <w:autoSpaceDN/>
      <w:adjustRightInd/>
      <w:ind w:left="426" w:hanging="426"/>
    </w:pPr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amitt.mondal777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it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5658FCD059043C58E2F816F609FED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BF5C6-B14F-410A-9EAF-80C985D452AA}"/>
      </w:docPartPr>
      <w:docPartBody>
        <w:p w:rsidR="00C31914" w:rsidRDefault="005F4FF7">
          <w:pPr>
            <w:pStyle w:val="F5658FCD059043C58E2F816F609FED38"/>
          </w:pPr>
          <w:r w:rsidRPr="00AC6C7E">
            <w:t>Education</w:t>
          </w:r>
        </w:p>
      </w:docPartBody>
    </w:docPart>
    <w:docPart>
      <w:docPartPr>
        <w:name w:val="09E6BB5731474A2987A3870BB7007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52B962-B867-4DD8-BA35-A69F80569BC6}"/>
      </w:docPartPr>
      <w:docPartBody>
        <w:p w:rsidR="00C31914" w:rsidRDefault="005F4FF7">
          <w:pPr>
            <w:pStyle w:val="09E6BB5731474A2987A3870BB7007CD5"/>
          </w:pPr>
          <w:r w:rsidRPr="00AC6C7E">
            <w:t>References</w:t>
          </w:r>
        </w:p>
      </w:docPartBody>
    </w:docPart>
    <w:docPart>
      <w:docPartPr>
        <w:name w:val="4D6AEE515F134F678D67EA9D422F6E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3D660-13AE-465E-9779-9EAD1A7C728C}"/>
      </w:docPartPr>
      <w:docPartBody>
        <w:p w:rsidR="00C31914" w:rsidRDefault="005F4FF7">
          <w:pPr>
            <w:pStyle w:val="4D6AEE515F134F678D67EA9D422F6E94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  <w:docPart>
      <w:docPartPr>
        <w:name w:val="6C3B245859644CE7A3F9B1E56F9947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2276A-CEAC-4197-AE62-651536B216F7}"/>
      </w:docPartPr>
      <w:docPartBody>
        <w:p w:rsidR="00C31914" w:rsidRDefault="00DF6B49" w:rsidP="00DF6B49">
          <w:pPr>
            <w:pStyle w:val="6C3B245859644CE7A3F9B1E56F994719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49"/>
    <w:rsid w:val="005F4FF7"/>
    <w:rsid w:val="007B09F9"/>
    <w:rsid w:val="00C31914"/>
    <w:rsid w:val="00DF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D9C7C5EBD247AD89B41AA4F40454F2">
    <w:name w:val="D2D9C7C5EBD247AD89B41AA4F40454F2"/>
  </w:style>
  <w:style w:type="paragraph" w:customStyle="1" w:styleId="F3F8DAF2F3524C7E8B4AE8346A162965">
    <w:name w:val="F3F8DAF2F3524C7E8B4AE8346A162965"/>
  </w:style>
  <w:style w:type="paragraph" w:customStyle="1" w:styleId="49FA2458EE334AEF8FA91A7443172E33">
    <w:name w:val="49FA2458EE334AEF8FA91A7443172E33"/>
  </w:style>
  <w:style w:type="paragraph" w:customStyle="1" w:styleId="65BBC0CBC4D74F2CB7E6E068B6791326">
    <w:name w:val="65BBC0CBC4D74F2CB7E6E068B6791326"/>
  </w:style>
  <w:style w:type="paragraph" w:customStyle="1" w:styleId="A75B831A76334A07B654879B6AF44201">
    <w:name w:val="A75B831A76334A07B654879B6AF44201"/>
  </w:style>
  <w:style w:type="paragraph" w:customStyle="1" w:styleId="3F53A1D4507E4C549B325B3806131540">
    <w:name w:val="3F53A1D4507E4C549B325B3806131540"/>
  </w:style>
  <w:style w:type="paragraph" w:customStyle="1" w:styleId="A2EADEDA9A844BB0AE5197EE47D6D32D">
    <w:name w:val="A2EADEDA9A844BB0AE5197EE47D6D32D"/>
  </w:style>
  <w:style w:type="paragraph" w:customStyle="1" w:styleId="EF2EC84A3DFD4508B2DA125F50E38DCC">
    <w:name w:val="EF2EC84A3DFD4508B2DA125F50E38DCC"/>
  </w:style>
  <w:style w:type="paragraph" w:customStyle="1" w:styleId="1EF68603B77846128622B02F8816CDC5">
    <w:name w:val="1EF68603B77846128622B02F8816CDC5"/>
  </w:style>
  <w:style w:type="paragraph" w:customStyle="1" w:styleId="1BED01768E8546FB80F3A57F324D8C21">
    <w:name w:val="1BED01768E8546FB80F3A57F324D8C21"/>
  </w:style>
  <w:style w:type="paragraph" w:customStyle="1" w:styleId="8E76D048F130458499733697A5D8A8FB">
    <w:name w:val="8E76D048F130458499733697A5D8A8FB"/>
  </w:style>
  <w:style w:type="paragraph" w:customStyle="1" w:styleId="751C32BB5A0A452B9D5E5CE0FACE095B">
    <w:name w:val="751C32BB5A0A452B9D5E5CE0FACE095B"/>
  </w:style>
  <w:style w:type="paragraph" w:customStyle="1" w:styleId="55A63BFF9B154EAEA8C5759EF223FD30">
    <w:name w:val="55A63BFF9B154EAEA8C5759EF223FD30"/>
  </w:style>
  <w:style w:type="paragraph" w:customStyle="1" w:styleId="D04B81BB6F8C447CB8BDF9871A3526E5">
    <w:name w:val="D04B81BB6F8C447CB8BDF9871A3526E5"/>
  </w:style>
  <w:style w:type="paragraph" w:customStyle="1" w:styleId="1D0717D7A2554CAC8CE122241D5A1DC3">
    <w:name w:val="1D0717D7A2554CAC8CE122241D5A1DC3"/>
  </w:style>
  <w:style w:type="paragraph" w:customStyle="1" w:styleId="F19872B12F42424BA1A070A967FB34DE">
    <w:name w:val="F19872B12F42424BA1A070A967FB34DE"/>
  </w:style>
  <w:style w:type="paragraph" w:customStyle="1" w:styleId="7A90240BAB884D01BF22BFCB5DFF29F9">
    <w:name w:val="7A90240BAB884D01BF22BFCB5DFF29F9"/>
  </w:style>
  <w:style w:type="paragraph" w:customStyle="1" w:styleId="5E5622D4F3F0431ABC3FCBD96E1A68FA">
    <w:name w:val="5E5622D4F3F0431ABC3FCBD96E1A68FA"/>
  </w:style>
  <w:style w:type="paragraph" w:customStyle="1" w:styleId="41EE44DC5FF64FC48FDD56237804F3EC">
    <w:name w:val="41EE44DC5FF64FC48FDD56237804F3EC"/>
  </w:style>
  <w:style w:type="paragraph" w:customStyle="1" w:styleId="F5658FCD059043C58E2F816F609FED38">
    <w:name w:val="F5658FCD059043C58E2F816F609FED38"/>
  </w:style>
  <w:style w:type="paragraph" w:customStyle="1" w:styleId="A7A65B441847413086173CD4DCD402B5">
    <w:name w:val="A7A65B441847413086173CD4DCD402B5"/>
  </w:style>
  <w:style w:type="paragraph" w:customStyle="1" w:styleId="64039E120C19405D82E2C66D21249BBD">
    <w:name w:val="64039E120C19405D82E2C66D21249BBD"/>
  </w:style>
  <w:style w:type="paragraph" w:customStyle="1" w:styleId="F27185D0D5F946FD81B78F41E5C11DAA">
    <w:name w:val="F27185D0D5F946FD81B78F41E5C11DAA"/>
  </w:style>
  <w:style w:type="paragraph" w:customStyle="1" w:styleId="E08459DB8A604F5E9B5529C6AB2B755B">
    <w:name w:val="E08459DB8A604F5E9B5529C6AB2B755B"/>
  </w:style>
  <w:style w:type="paragraph" w:customStyle="1" w:styleId="7BA90779B63640A5BFEA58BF9E07F69C">
    <w:name w:val="7BA90779B63640A5BFEA58BF9E07F69C"/>
  </w:style>
  <w:style w:type="paragraph" w:customStyle="1" w:styleId="4121CC481CB345F3928E8474ADC66D81">
    <w:name w:val="4121CC481CB345F3928E8474ADC66D81"/>
  </w:style>
  <w:style w:type="paragraph" w:customStyle="1" w:styleId="10268E4DABF4458CADE752F56A5A1313">
    <w:name w:val="10268E4DABF4458CADE752F56A5A1313"/>
  </w:style>
  <w:style w:type="paragraph" w:customStyle="1" w:styleId="09E6BB5731474A2987A3870BB7007CD5">
    <w:name w:val="09E6BB5731474A2987A3870BB7007CD5"/>
  </w:style>
  <w:style w:type="paragraph" w:customStyle="1" w:styleId="4D6AEE515F134F678D67EA9D422F6E94">
    <w:name w:val="4D6AEE515F134F678D67EA9D422F6E94"/>
  </w:style>
  <w:style w:type="paragraph" w:customStyle="1" w:styleId="9AAD61080A8346B6BC29AD68E0598E4A">
    <w:name w:val="9AAD61080A8346B6BC29AD68E0598E4A"/>
  </w:style>
  <w:style w:type="paragraph" w:customStyle="1" w:styleId="93AD564C8960456A89D783C9BFD4A31B">
    <w:name w:val="93AD564C8960456A89D783C9BFD4A31B"/>
  </w:style>
  <w:style w:type="paragraph" w:customStyle="1" w:styleId="4E0812E97A10486F8EFC17717F1B3F0E">
    <w:name w:val="4E0812E97A10486F8EFC17717F1B3F0E"/>
  </w:style>
  <w:style w:type="paragraph" w:customStyle="1" w:styleId="3F3C702E07EA434383E32A9DCB2387FF">
    <w:name w:val="3F3C702E07EA434383E32A9DCB2387F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87C3CE4A2114985AA7DA01871F847F1">
    <w:name w:val="287C3CE4A2114985AA7DA01871F847F1"/>
  </w:style>
  <w:style w:type="paragraph" w:customStyle="1" w:styleId="6C3B245859644CE7A3F9B1E56F994719">
    <w:name w:val="6C3B245859644CE7A3F9B1E56F994719"/>
    <w:rsid w:val="00DF6B49"/>
  </w:style>
  <w:style w:type="paragraph" w:customStyle="1" w:styleId="A030841993A14AECA0C0AAEC18890730">
    <w:name w:val="A030841993A14AECA0C0AAEC18890730"/>
    <w:rsid w:val="00DF6B49"/>
  </w:style>
  <w:style w:type="paragraph" w:customStyle="1" w:styleId="39A4836E150B421BBD747A8023E45EAF">
    <w:name w:val="39A4836E150B421BBD747A8023E45EAF"/>
    <w:rsid w:val="00DF6B49"/>
  </w:style>
  <w:style w:type="paragraph" w:customStyle="1" w:styleId="164555B6EB19434F96218B5C827A8C0C">
    <w:name w:val="164555B6EB19434F96218B5C827A8C0C"/>
    <w:rsid w:val="00DF6B49"/>
  </w:style>
  <w:style w:type="paragraph" w:customStyle="1" w:styleId="C4A4169859E948C3B0589C78CBF33AC1">
    <w:name w:val="C4A4169859E948C3B0589C78CBF33AC1"/>
    <w:rsid w:val="00DF6B49"/>
  </w:style>
  <w:style w:type="paragraph" w:customStyle="1" w:styleId="99993B55470E462EB4E3E62145FD8138">
    <w:name w:val="99993B55470E462EB4E3E62145FD8138"/>
    <w:rsid w:val="00DF6B49"/>
  </w:style>
  <w:style w:type="paragraph" w:customStyle="1" w:styleId="78A5905A93534EF2A1C53C65E15780C4">
    <w:name w:val="78A5905A93534EF2A1C53C65E15780C4"/>
    <w:rsid w:val="00DF6B49"/>
  </w:style>
  <w:style w:type="paragraph" w:customStyle="1" w:styleId="4C8E6CFFD0904EAF8FD2001EDA3146FB">
    <w:name w:val="4C8E6CFFD0904EAF8FD2001EDA3146FB"/>
    <w:rsid w:val="00DF6B49"/>
  </w:style>
  <w:style w:type="paragraph" w:customStyle="1" w:styleId="9361675CF9E24AB4AAF5AE1DF36E70D1">
    <w:name w:val="9361675CF9E24AB4AAF5AE1DF36E70D1"/>
    <w:rsid w:val="00DF6B49"/>
  </w:style>
  <w:style w:type="paragraph" w:customStyle="1" w:styleId="634ED54428914507B69E14A3D3F89C02">
    <w:name w:val="634ED54428914507B69E14A3D3F89C02"/>
    <w:rsid w:val="00DF6B49"/>
  </w:style>
  <w:style w:type="paragraph" w:customStyle="1" w:styleId="C6BFE2CA1B08405E9BA920BB719C4149">
    <w:name w:val="C6BFE2CA1B08405E9BA920BB719C4149"/>
    <w:rsid w:val="00DF6B49"/>
  </w:style>
  <w:style w:type="paragraph" w:customStyle="1" w:styleId="FC2B9DFAF99541078A1015C3F1EE09BE">
    <w:name w:val="FC2B9DFAF99541078A1015C3F1EE09BE"/>
    <w:rsid w:val="00DF6B49"/>
  </w:style>
  <w:style w:type="paragraph" w:customStyle="1" w:styleId="EBFB773E761A4F8095D76A5CE54E98FB">
    <w:name w:val="EBFB773E761A4F8095D76A5CE54E98FB"/>
    <w:rsid w:val="00DF6B49"/>
  </w:style>
  <w:style w:type="paragraph" w:customStyle="1" w:styleId="44890AC6EEF1427DBDF23F9CCECB9C4A">
    <w:name w:val="44890AC6EEF1427DBDF23F9CCECB9C4A"/>
    <w:rsid w:val="00DF6B49"/>
  </w:style>
  <w:style w:type="paragraph" w:customStyle="1" w:styleId="D269329B7289469BA55B5B7D0695BEB7">
    <w:name w:val="D269329B7289469BA55B5B7D0695BEB7"/>
    <w:rsid w:val="00DF6B49"/>
  </w:style>
  <w:style w:type="paragraph" w:customStyle="1" w:styleId="9CA6B43C754D41AB87B46030A78F16E6">
    <w:name w:val="9CA6B43C754D41AB87B46030A78F16E6"/>
    <w:rsid w:val="00DF6B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F884146-05BC-4A5B-9E38-EFF6FC28A6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E49817-76BD-463A-9D1F-AFD88FCE29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BC3F77-EBA3-47A7-97A0-D6F33F6A885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2019-02-15T07:49:00Z</dcterms:created>
  <dcterms:modified xsi:type="dcterms:W3CDTF">2019-02-15T10:59:00Z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